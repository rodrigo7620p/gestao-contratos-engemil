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CE1F" w14:textId="77777777" w:rsidR="00CF5FE0" w:rsidRPr="00763FD0" w:rsidRDefault="00CF5FE0" w:rsidP="00763FD0"/>
    <w:sectPr w:rsidR="00CF5FE0" w:rsidRPr="00763FD0" w:rsidSect="0039793E">
      <w:headerReference w:type="default" r:id="rId6"/>
      <w:footerReference w:type="default" r:id="rId7"/>
      <w:pgSz w:w="11906" w:h="16838"/>
      <w:pgMar w:top="1985" w:right="1021" w:bottom="743" w:left="9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290A9" w14:textId="77777777" w:rsidR="000060B2" w:rsidRDefault="000060B2" w:rsidP="0039793E">
      <w:pPr>
        <w:spacing w:after="0" w:line="240" w:lineRule="auto"/>
      </w:pPr>
      <w:r>
        <w:separator/>
      </w:r>
    </w:p>
  </w:endnote>
  <w:endnote w:type="continuationSeparator" w:id="0">
    <w:p w14:paraId="5D6EF1F2" w14:textId="77777777" w:rsidR="000060B2" w:rsidRDefault="000060B2" w:rsidP="00397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3E721" w14:textId="77777777" w:rsidR="0039793E" w:rsidRDefault="0039793E">
    <w:pPr>
      <w:pStyle w:val="Rodap"/>
    </w:pPr>
    <w:r>
      <w:rPr>
        <w:noProof/>
        <w:color w:val="FFF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DC9F8BE" wp14:editId="7E179E97">
              <wp:simplePos x="0" y="0"/>
              <wp:positionH relativeFrom="margin">
                <wp:align>center</wp:align>
              </wp:positionH>
              <wp:positionV relativeFrom="paragraph">
                <wp:posOffset>-18307</wp:posOffset>
              </wp:positionV>
              <wp:extent cx="4845050" cy="470535"/>
              <wp:effectExtent l="0" t="0" r="0" b="5715"/>
              <wp:wrapNone/>
              <wp:docPr id="171185989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45050" cy="4705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82BF56" w14:textId="77777777" w:rsidR="0039793E" w:rsidRPr="00D632EB" w:rsidRDefault="0039793E" w:rsidP="0039793E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D632EB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CRS 503, BLOCO “B”, LOJA ‘05”, PARTE SUPERIOR “A” – BRASÍLIA/DF – CEP: 70.331-520</w:t>
                          </w:r>
                        </w:p>
                        <w:p w14:paraId="6AF308DA" w14:textId="77777777" w:rsidR="0039793E" w:rsidRPr="00D632EB" w:rsidRDefault="0039793E" w:rsidP="0039793E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D632EB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(61) 3248-2876 / 3248-5919 / 3248-3410</w:t>
                          </w:r>
                        </w:p>
                        <w:p w14:paraId="08A77F65" w14:textId="77777777" w:rsidR="0039793E" w:rsidRPr="00D632EB" w:rsidRDefault="0039793E" w:rsidP="0039793E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proofErr w:type="gramStart"/>
                          <w:r w:rsidRPr="00D632EB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gestao.contratos@engemileng.com  /</w:t>
                          </w:r>
                          <w:proofErr w:type="gramEnd"/>
                          <w:r w:rsidRPr="00D632EB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 https://engemil.com.br/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C9F8B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-1.45pt;width:381.5pt;height:37.0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" filled="f" stroked="f" strokeweight=".5pt">
              <v:textbox>
                <w:txbxContent>
                  <w:p w14:paraId="1882BF56" w14:textId="77777777" w:rsidR="0039793E" w:rsidRPr="00D632EB" w:rsidRDefault="0039793E" w:rsidP="0039793E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D632EB">
                      <w:rPr>
                        <w:color w:val="FFFFFF" w:themeColor="background1"/>
                        <w:sz w:val="16"/>
                        <w:szCs w:val="16"/>
                      </w:rPr>
                      <w:t>CRS 503, BLOCO “B”, LOJA ‘05”, PARTE SUPERIOR “A” – BRASÍLIA/DF – CEP: 70.331-520</w:t>
                    </w:r>
                  </w:p>
                  <w:p w14:paraId="6AF308DA" w14:textId="77777777" w:rsidR="0039793E" w:rsidRPr="00D632EB" w:rsidRDefault="0039793E" w:rsidP="0039793E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D632EB">
                      <w:rPr>
                        <w:color w:val="FFFFFF" w:themeColor="background1"/>
                        <w:sz w:val="16"/>
                        <w:szCs w:val="16"/>
                      </w:rPr>
                      <w:t>(61) 3248-2876 / 3248-5919 / 3248-3410</w:t>
                    </w:r>
                  </w:p>
                  <w:p w14:paraId="08A77F65" w14:textId="77777777" w:rsidR="0039793E" w:rsidRPr="00D632EB" w:rsidRDefault="0039793E" w:rsidP="0039793E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proofErr w:type="gramStart"/>
                    <w:r w:rsidRPr="00D632EB">
                      <w:rPr>
                        <w:color w:val="FFFFFF" w:themeColor="background1"/>
                        <w:sz w:val="16"/>
                        <w:szCs w:val="16"/>
                      </w:rPr>
                      <w:t>gestao.contratos@engemileng.com  /</w:t>
                    </w:r>
                    <w:proofErr w:type="gramEnd"/>
                    <w:r w:rsidRPr="00D632EB">
                      <w:rPr>
                        <w:color w:val="FFFFFF" w:themeColor="background1"/>
                        <w:sz w:val="16"/>
                        <w:szCs w:val="16"/>
                      </w:rPr>
                      <w:t xml:space="preserve">  https://engemil.com.br/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FFFFFF"/>
      </w:rPr>
      <w:drawing>
        <wp:anchor distT="0" distB="0" distL="114300" distR="114300" simplePos="0" relativeHeight="251667456" behindDoc="1" locked="0" layoutInCell="1" allowOverlap="1" wp14:anchorId="3E6E6065" wp14:editId="5BA9AF49">
          <wp:simplePos x="0" y="0"/>
          <wp:positionH relativeFrom="page">
            <wp:posOffset>-31750</wp:posOffset>
          </wp:positionH>
          <wp:positionV relativeFrom="paragraph">
            <wp:posOffset>-110861</wp:posOffset>
          </wp:positionV>
          <wp:extent cx="9181465" cy="687070"/>
          <wp:effectExtent l="0" t="0" r="635" b="0"/>
          <wp:wrapNone/>
          <wp:docPr id="1454957084" name="Imagem 145495708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526914" name="Imagem 211526914" descr="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81465" cy="687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622F" w14:textId="77777777" w:rsidR="000060B2" w:rsidRDefault="000060B2" w:rsidP="0039793E">
      <w:pPr>
        <w:spacing w:after="0" w:line="240" w:lineRule="auto"/>
      </w:pPr>
      <w:r>
        <w:separator/>
      </w:r>
    </w:p>
  </w:footnote>
  <w:footnote w:type="continuationSeparator" w:id="0">
    <w:p w14:paraId="5401E09B" w14:textId="77777777" w:rsidR="000060B2" w:rsidRDefault="000060B2" w:rsidP="00397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64305" w14:textId="18DE45D9" w:rsidR="0039793E" w:rsidRDefault="0035794D" w:rsidP="0039793E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45B077" wp14:editId="0D77A175">
              <wp:simplePos x="0" y="0"/>
              <wp:positionH relativeFrom="margin">
                <wp:posOffset>1334770</wp:posOffset>
              </wp:positionH>
              <wp:positionV relativeFrom="paragraph">
                <wp:posOffset>-64770</wp:posOffset>
              </wp:positionV>
              <wp:extent cx="2568107" cy="611505"/>
              <wp:effectExtent l="0" t="0" r="0" b="0"/>
              <wp:wrapNone/>
              <wp:docPr id="95095521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8107" cy="6115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AB2B7D" w14:textId="078571CC" w:rsidR="0039793E" w:rsidRPr="00F90226" w:rsidRDefault="00763FD0" w:rsidP="0039793E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  <w:t>DECLARAÇÃO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45B07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105.1pt;margin-top:-5.1pt;width:202.2pt;height:48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" filled="f" stroked="f" strokeweight=".5pt">
              <v:textbox>
                <w:txbxContent>
                  <w:p w14:paraId="11AB2B7D" w14:textId="078571CC" w:rsidR="0039793E" w:rsidRPr="00F90226" w:rsidRDefault="00763FD0" w:rsidP="0039793E">
                    <w:pPr>
                      <w:spacing w:after="0" w:line="240" w:lineRule="auto"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  <w:t>DECLARAÇÃO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F5FE0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0A62662" wp14:editId="222A676E">
              <wp:simplePos x="0" y="0"/>
              <wp:positionH relativeFrom="margin">
                <wp:align>left</wp:align>
              </wp:positionH>
              <wp:positionV relativeFrom="paragraph">
                <wp:posOffset>-174170</wp:posOffset>
              </wp:positionV>
              <wp:extent cx="6270649" cy="696703"/>
              <wp:effectExtent l="0" t="0" r="15875" b="27305"/>
              <wp:wrapNone/>
              <wp:docPr id="54280334" name="Conector: Angulad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6270649" cy="696703"/>
                      </a:xfrm>
                      <a:prstGeom prst="bentConnector3">
                        <a:avLst>
                          <a:gd name="adj1" fmla="val 19810"/>
                        </a:avLst>
                      </a:prstGeom>
                      <a:ln w="6350">
                        <a:solidFill>
                          <a:schemeClr val="tx1"/>
                        </a:solidFill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0A4897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Conector: Angulado 2" o:spid="_x0000_s1026" type="#_x0000_t34" style="position:absolute;margin-left:0;margin-top:-13.7pt;width:493.75pt;height:54.85pt;flip:x 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" adj="4279" strokecolor="black [3213]" strokeweight=".5pt">
              <w10:wrap anchorx="margin"/>
            </v:shape>
          </w:pict>
        </mc:Fallback>
      </mc:AlternateContent>
    </w:r>
    <w:r w:rsidR="0039793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C1C492B" wp14:editId="242FC7C5">
              <wp:simplePos x="0" y="0"/>
              <wp:positionH relativeFrom="margin">
                <wp:posOffset>5106035</wp:posOffset>
              </wp:positionH>
              <wp:positionV relativeFrom="paragraph">
                <wp:posOffset>298450</wp:posOffset>
              </wp:positionV>
              <wp:extent cx="1114860" cy="274888"/>
              <wp:effectExtent l="0" t="0" r="0" b="0"/>
              <wp:wrapNone/>
              <wp:docPr id="720592874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4860" cy="2748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027CC9" w14:textId="77777777" w:rsidR="0039793E" w:rsidRPr="00363AFA" w:rsidRDefault="0039793E" w:rsidP="0039793E">
                          <w:pPr>
                            <w:spacing w:after="0" w:line="240" w:lineRule="auto"/>
                            <w:rPr>
                              <w:rFonts w:ascii="Calibri" w:hAnsi="Calibri" w:cs="Calibri"/>
                            </w:rPr>
                          </w:pPr>
                          <w:r w:rsidRPr="00EE6D6C">
                            <w:rPr>
                              <w:rFonts w:ascii="Calibri" w:hAnsi="Calibri" w:cs="Calibri"/>
                            </w:rPr>
                            <w:t xml:space="preserve">Página </w:t>
                          </w:r>
                          <w:r w:rsidRPr="00EE6D6C">
                            <w:rPr>
                              <w:rFonts w:ascii="Calibri" w:hAnsi="Calibri" w:cs="Calibri"/>
                              <w:b/>
                              <w:bCs/>
                            </w:rPr>
                            <w:fldChar w:fldCharType="begin"/>
                          </w:r>
                          <w:r w:rsidRPr="00EE6D6C">
                            <w:rPr>
                              <w:rFonts w:ascii="Calibri" w:hAnsi="Calibri" w:cs="Calibri"/>
                              <w:b/>
                              <w:bCs/>
                            </w:rPr>
                            <w:instrText>PAGE  \* Arabic  \* MERGEFORMAT</w:instrText>
                          </w:r>
                          <w:r w:rsidRPr="00EE6D6C">
                            <w:rPr>
                              <w:rFonts w:ascii="Calibri" w:hAnsi="Calibri" w:cs="Calibri"/>
                              <w:b/>
                              <w:bCs/>
                            </w:rPr>
                            <w:fldChar w:fldCharType="separate"/>
                          </w:r>
                          <w:r w:rsidRPr="00EE6D6C">
                            <w:rPr>
                              <w:rFonts w:ascii="Calibri" w:hAnsi="Calibri" w:cs="Calibri"/>
                              <w:b/>
                              <w:bCs/>
                            </w:rPr>
                            <w:t>1</w:t>
                          </w:r>
                          <w:r w:rsidRPr="00EE6D6C">
                            <w:rPr>
                              <w:rFonts w:ascii="Calibri" w:hAnsi="Calibri" w:cs="Calibri"/>
                              <w:b/>
                              <w:bCs/>
                            </w:rPr>
                            <w:fldChar w:fldCharType="end"/>
                          </w:r>
                          <w:r w:rsidRPr="00EE6D6C">
                            <w:rPr>
                              <w:rFonts w:ascii="Calibri" w:hAnsi="Calibri" w:cs="Calibri"/>
                            </w:rPr>
                            <w:t xml:space="preserve"> de </w:t>
                          </w:r>
                          <w:r w:rsidRPr="00EE6D6C">
                            <w:rPr>
                              <w:rFonts w:ascii="Calibri" w:hAnsi="Calibri" w:cs="Calibri"/>
                              <w:b/>
                              <w:bCs/>
                            </w:rPr>
                            <w:fldChar w:fldCharType="begin"/>
                          </w:r>
                          <w:r w:rsidRPr="00EE6D6C">
                            <w:rPr>
                              <w:rFonts w:ascii="Calibri" w:hAnsi="Calibri" w:cs="Calibri"/>
                              <w:b/>
                              <w:bCs/>
                            </w:rPr>
                            <w:instrText>NUMPAGES  \* Arabic  \* MERGEFORMAT</w:instrText>
                          </w:r>
                          <w:r w:rsidRPr="00EE6D6C">
                            <w:rPr>
                              <w:rFonts w:ascii="Calibri" w:hAnsi="Calibri" w:cs="Calibri"/>
                              <w:b/>
                              <w:bCs/>
                            </w:rPr>
                            <w:fldChar w:fldCharType="separate"/>
                          </w:r>
                          <w:r w:rsidRPr="00EE6D6C">
                            <w:rPr>
                              <w:rFonts w:ascii="Calibri" w:hAnsi="Calibri" w:cs="Calibri"/>
                              <w:b/>
                              <w:bCs/>
                            </w:rPr>
                            <w:t>2</w:t>
                          </w:r>
                          <w:r w:rsidRPr="00EE6D6C">
                            <w:rPr>
                              <w:rFonts w:ascii="Calibri" w:hAnsi="Calibri" w:cs="Calibri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1C492B" id="_x0000_s1027" type="#_x0000_t202" style="position:absolute;margin-left:402.05pt;margin-top:23.5pt;width:87.8pt;height:21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" filled="f" stroked="f" strokeweight=".5pt">
              <v:textbox>
                <w:txbxContent>
                  <w:p w14:paraId="75027CC9" w14:textId="77777777" w:rsidR="0039793E" w:rsidRPr="00363AFA" w:rsidRDefault="0039793E" w:rsidP="0039793E">
                    <w:pPr>
                      <w:spacing w:after="0" w:line="240" w:lineRule="auto"/>
                      <w:rPr>
                        <w:rFonts w:ascii="Calibri" w:hAnsi="Calibri" w:cs="Calibri"/>
                      </w:rPr>
                    </w:pPr>
                    <w:r w:rsidRPr="00EE6D6C">
                      <w:rPr>
                        <w:rFonts w:ascii="Calibri" w:hAnsi="Calibri" w:cs="Calibri"/>
                      </w:rPr>
                      <w:t xml:space="preserve">Página </w:t>
                    </w:r>
                    <w:r w:rsidRPr="00EE6D6C">
                      <w:rPr>
                        <w:rFonts w:ascii="Calibri" w:hAnsi="Calibri" w:cs="Calibri"/>
                        <w:b/>
                        <w:bCs/>
                      </w:rPr>
                      <w:fldChar w:fldCharType="begin"/>
                    </w:r>
                    <w:r w:rsidRPr="00EE6D6C">
                      <w:rPr>
                        <w:rFonts w:ascii="Calibri" w:hAnsi="Calibri" w:cs="Calibri"/>
                        <w:b/>
                        <w:bCs/>
                      </w:rPr>
                      <w:instrText>PAGE  \* Arabic  \* MERGEFORMAT</w:instrText>
                    </w:r>
                    <w:r w:rsidRPr="00EE6D6C">
                      <w:rPr>
                        <w:rFonts w:ascii="Calibri" w:hAnsi="Calibri" w:cs="Calibri"/>
                        <w:b/>
                        <w:bCs/>
                      </w:rPr>
                      <w:fldChar w:fldCharType="separate"/>
                    </w:r>
                    <w:r w:rsidRPr="00EE6D6C">
                      <w:rPr>
                        <w:rFonts w:ascii="Calibri" w:hAnsi="Calibri" w:cs="Calibri"/>
                        <w:b/>
                        <w:bCs/>
                      </w:rPr>
                      <w:t>1</w:t>
                    </w:r>
                    <w:r w:rsidRPr="00EE6D6C">
                      <w:rPr>
                        <w:rFonts w:ascii="Calibri" w:hAnsi="Calibri" w:cs="Calibri"/>
                        <w:b/>
                        <w:bCs/>
                      </w:rPr>
                      <w:fldChar w:fldCharType="end"/>
                    </w:r>
                    <w:r w:rsidRPr="00EE6D6C">
                      <w:rPr>
                        <w:rFonts w:ascii="Calibri" w:hAnsi="Calibri" w:cs="Calibri"/>
                      </w:rPr>
                      <w:t xml:space="preserve"> de </w:t>
                    </w:r>
                    <w:r w:rsidRPr="00EE6D6C">
                      <w:rPr>
                        <w:rFonts w:ascii="Calibri" w:hAnsi="Calibri" w:cs="Calibri"/>
                        <w:b/>
                        <w:bCs/>
                      </w:rPr>
                      <w:fldChar w:fldCharType="begin"/>
                    </w:r>
                    <w:r w:rsidRPr="00EE6D6C">
                      <w:rPr>
                        <w:rFonts w:ascii="Calibri" w:hAnsi="Calibri" w:cs="Calibri"/>
                        <w:b/>
                        <w:bCs/>
                      </w:rPr>
                      <w:instrText>NUMPAGES  \* Arabic  \* MERGEFORMAT</w:instrText>
                    </w:r>
                    <w:r w:rsidRPr="00EE6D6C">
                      <w:rPr>
                        <w:rFonts w:ascii="Calibri" w:hAnsi="Calibri" w:cs="Calibri"/>
                        <w:b/>
                        <w:bCs/>
                      </w:rPr>
                      <w:fldChar w:fldCharType="separate"/>
                    </w:r>
                    <w:r w:rsidRPr="00EE6D6C">
                      <w:rPr>
                        <w:rFonts w:ascii="Calibri" w:hAnsi="Calibri" w:cs="Calibri"/>
                        <w:b/>
                        <w:bCs/>
                      </w:rPr>
                      <w:t>2</w:t>
                    </w:r>
                    <w:r w:rsidRPr="00EE6D6C">
                      <w:rPr>
                        <w:rFonts w:ascii="Calibri" w:hAnsi="Calibri" w:cs="Calibri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9793E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580F9F8A" wp14:editId="1894AE87">
          <wp:simplePos x="0" y="0"/>
          <wp:positionH relativeFrom="margin">
            <wp:posOffset>5158105</wp:posOffset>
          </wp:positionH>
          <wp:positionV relativeFrom="paragraph">
            <wp:posOffset>-208915</wp:posOffset>
          </wp:positionV>
          <wp:extent cx="973455" cy="493395"/>
          <wp:effectExtent l="0" t="0" r="0" b="1905"/>
          <wp:wrapNone/>
          <wp:docPr id="1737618046" name="Imagem 173761804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650556" name="Imagem 1552650556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3455" cy="493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793E">
      <w:rPr>
        <w:noProof/>
        <w:lang w:eastAsia="pt-BR"/>
      </w:rPr>
      <w:drawing>
        <wp:anchor distT="0" distB="0" distL="114300" distR="114300" simplePos="0" relativeHeight="251663360" behindDoc="1" locked="0" layoutInCell="0" allowOverlap="1" wp14:anchorId="31165602" wp14:editId="40EE4E16">
          <wp:simplePos x="0" y="0"/>
          <wp:positionH relativeFrom="margin">
            <wp:align>center</wp:align>
          </wp:positionH>
          <wp:positionV relativeFrom="page">
            <wp:align>center</wp:align>
          </wp:positionV>
          <wp:extent cx="7355176" cy="6179766"/>
          <wp:effectExtent l="0" t="0" r="0" b="0"/>
          <wp:wrapNone/>
          <wp:docPr id="1487990980" name="Imagem 1" descr="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192794" name="Imagem 1" descr="Ícon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5176" cy="617976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55D502" w14:textId="77777777" w:rsidR="0039793E" w:rsidRDefault="0039793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4F"/>
    <w:rsid w:val="000060B2"/>
    <w:rsid w:val="0002267F"/>
    <w:rsid w:val="00054A9A"/>
    <w:rsid w:val="00095180"/>
    <w:rsid w:val="000B0DE6"/>
    <w:rsid w:val="000C30AA"/>
    <w:rsid w:val="000D4CAA"/>
    <w:rsid w:val="000E59A4"/>
    <w:rsid w:val="000F79EB"/>
    <w:rsid w:val="00160228"/>
    <w:rsid w:val="001B1893"/>
    <w:rsid w:val="001F1A9A"/>
    <w:rsid w:val="0027104D"/>
    <w:rsid w:val="002B659C"/>
    <w:rsid w:val="002E10BA"/>
    <w:rsid w:val="00317295"/>
    <w:rsid w:val="0035794D"/>
    <w:rsid w:val="00376700"/>
    <w:rsid w:val="0039793E"/>
    <w:rsid w:val="003A286F"/>
    <w:rsid w:val="003F5518"/>
    <w:rsid w:val="00454E21"/>
    <w:rsid w:val="00463049"/>
    <w:rsid w:val="00470459"/>
    <w:rsid w:val="00497DD2"/>
    <w:rsid w:val="005528DC"/>
    <w:rsid w:val="005550ED"/>
    <w:rsid w:val="005663C8"/>
    <w:rsid w:val="005734ED"/>
    <w:rsid w:val="00593A65"/>
    <w:rsid w:val="005F2B3A"/>
    <w:rsid w:val="005F6F0B"/>
    <w:rsid w:val="006110FA"/>
    <w:rsid w:val="006562BE"/>
    <w:rsid w:val="00671A99"/>
    <w:rsid w:val="006855A2"/>
    <w:rsid w:val="006C44F1"/>
    <w:rsid w:val="006C74D8"/>
    <w:rsid w:val="00704FBA"/>
    <w:rsid w:val="0071006C"/>
    <w:rsid w:val="00711476"/>
    <w:rsid w:val="0072371E"/>
    <w:rsid w:val="00743A74"/>
    <w:rsid w:val="00763220"/>
    <w:rsid w:val="00763FD0"/>
    <w:rsid w:val="00806E10"/>
    <w:rsid w:val="00835BC8"/>
    <w:rsid w:val="00837DF6"/>
    <w:rsid w:val="00872252"/>
    <w:rsid w:val="00892E06"/>
    <w:rsid w:val="008E0A16"/>
    <w:rsid w:val="009205AF"/>
    <w:rsid w:val="00921212"/>
    <w:rsid w:val="009235D6"/>
    <w:rsid w:val="00934E3C"/>
    <w:rsid w:val="00953589"/>
    <w:rsid w:val="009719A8"/>
    <w:rsid w:val="009A1A94"/>
    <w:rsid w:val="00A2454A"/>
    <w:rsid w:val="00A26BBE"/>
    <w:rsid w:val="00A27B3F"/>
    <w:rsid w:val="00A37E41"/>
    <w:rsid w:val="00A6547E"/>
    <w:rsid w:val="00A74926"/>
    <w:rsid w:val="00A93373"/>
    <w:rsid w:val="00AB24A2"/>
    <w:rsid w:val="00AD4FAD"/>
    <w:rsid w:val="00B025F6"/>
    <w:rsid w:val="00B3514C"/>
    <w:rsid w:val="00BA2C49"/>
    <w:rsid w:val="00BB3DFD"/>
    <w:rsid w:val="00CA64BD"/>
    <w:rsid w:val="00CB76DE"/>
    <w:rsid w:val="00CC611B"/>
    <w:rsid w:val="00CF571F"/>
    <w:rsid w:val="00CF5FE0"/>
    <w:rsid w:val="00D10C37"/>
    <w:rsid w:val="00D16B33"/>
    <w:rsid w:val="00D55EA3"/>
    <w:rsid w:val="00D7269C"/>
    <w:rsid w:val="00D756CD"/>
    <w:rsid w:val="00D9394F"/>
    <w:rsid w:val="00E25E05"/>
    <w:rsid w:val="00ED113E"/>
    <w:rsid w:val="00F15EAE"/>
    <w:rsid w:val="00F22FC7"/>
    <w:rsid w:val="00F36AFE"/>
    <w:rsid w:val="00F5458D"/>
    <w:rsid w:val="00F81BCF"/>
    <w:rsid w:val="00F851E6"/>
    <w:rsid w:val="00FB7722"/>
    <w:rsid w:val="00F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10F73"/>
  <w15:chartTrackingRefBased/>
  <w15:docId w15:val="{991FC26C-5C31-4AFE-9B6E-A1021CC1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FE0"/>
  </w:style>
  <w:style w:type="paragraph" w:styleId="Ttulo1">
    <w:name w:val="heading 1"/>
    <w:basedOn w:val="Normal"/>
    <w:next w:val="Normal"/>
    <w:link w:val="Ttulo1Char"/>
    <w:uiPriority w:val="9"/>
    <w:qFormat/>
    <w:rsid w:val="00397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7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7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7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7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7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7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7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7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7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7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7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79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793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79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79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79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79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7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7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7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7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7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79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79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793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7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793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793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97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793E"/>
  </w:style>
  <w:style w:type="paragraph" w:styleId="Rodap">
    <w:name w:val="footer"/>
    <w:basedOn w:val="Normal"/>
    <w:link w:val="RodapChar"/>
    <w:uiPriority w:val="99"/>
    <w:unhideWhenUsed/>
    <w:rsid w:val="00397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793E"/>
  </w:style>
  <w:style w:type="table" w:styleId="Tabelacomgrade">
    <w:name w:val="Table Grid"/>
    <w:basedOn w:val="Tabelanormal"/>
    <w:uiPriority w:val="39"/>
    <w:rsid w:val="00CF5FE0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92E0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2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eu%20Drive\REDE\SISTEMA_DOC_ENGEMIL\02_MODELOS\MODELO_OFICIO_ENGEMIL-2026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MODELO_OFICIO_ENGEMIL-2026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PC-RESERVA2</dc:creator>
  <cp:keywords/>
  <dc:description/>
  <cp:lastModifiedBy>Rodrigo de Sousa da Silva</cp:lastModifiedBy>
  <cp:revision>3</cp:revision>
  <cp:lastPrinted>2026-07-17T19:57:00Z</cp:lastPrinted>
  <dcterms:created xsi:type="dcterms:W3CDTF">2026-07-25T00:25:00Z</dcterms:created>
  <dcterms:modified xsi:type="dcterms:W3CDTF">2026-07-25T00:26:00Z</dcterms:modified>
</cp:coreProperties>
</file>