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r>
        <w:rPr>
          <w:b/>
          <w:bCs/>
        </w:rPr>
        <w:t>PROCURAÇÃO Nº</w:t>
      </w:r>
      <w:r>
        <w:rPr/>
        <w:t xml:space="preserve"> {{NUMERO_PROC}}</w:t>
      </w:r>
    </w:p>
    <w:p>
      <w:pPr>
        <w:pStyle w:val="Normal"/>
        <w:spacing w:lineRule="auto" w:line="360" w:before="0" w:after="0"/>
        <w:jc w:val="end"/>
        <w:rPr/>
      </w:pPr>
      <w:r>
        <w:rPr/>
        <w:t>{{DATA_EXTENSO}}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>
          <w:b/>
          <w:bCs/>
        </w:rPr>
      </w:pPr>
      <w:r>
        <w:rPr>
          <w:b/>
          <w:bCs/>
        </w:rPr>
        <w:t>OUTORGANTE: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Calibri"/>
          <w:b/>
        </w:rPr>
        <w:t>ENGEMIL ENGENHARIA, EMPREEENDIMENTOS, MANUTENÇÃO E INSTALAÇÕES LTDA.,</w:t>
      </w:r>
      <w:r>
        <w:rPr>
          <w:rFonts w:cs="Calibri"/>
        </w:rPr>
        <w:t xml:space="preserve"> inscrita no CNPJ (MF) nº </w:t>
      </w:r>
      <w:r>
        <w:rPr>
          <w:rFonts w:cs="Calibri"/>
          <w:b/>
        </w:rPr>
        <w:t>04.768.702/0001-70</w:t>
      </w:r>
      <w:r>
        <w:rPr>
          <w:rFonts w:cs="Calibri"/>
        </w:rPr>
        <w:t xml:space="preserve">, inscrição estadual nº </w:t>
      </w:r>
      <w:r>
        <w:rPr>
          <w:rFonts w:cs="Calibri"/>
          <w:b/>
        </w:rPr>
        <w:t xml:space="preserve">07.428.310/001-39, </w:t>
      </w:r>
      <w:r>
        <w:rPr>
          <w:rFonts w:cs="Calibri"/>
        </w:rPr>
        <w:t xml:space="preserve">estabelecida no </w:t>
      </w:r>
      <w:r>
        <w:rPr>
          <w:rFonts w:cs="Calibri"/>
          <w:b/>
        </w:rPr>
        <w:t>CRS 503, Bloco “B”, Loja 05, parte “A” superior, CEP 70.331-520 - Brasília/DF</w:t>
      </w:r>
      <w:r>
        <w:rPr>
          <w:rFonts w:cs="Calibri"/>
        </w:rPr>
        <w:t xml:space="preserve">, telefone nº </w:t>
      </w:r>
      <w:r>
        <w:rPr>
          <w:rFonts w:cs="Calibri"/>
          <w:b/>
          <w:bCs/>
        </w:rPr>
        <w:t>(61) 3248 2876</w:t>
      </w:r>
      <w:r>
        <w:rPr>
          <w:rFonts w:cs="Calibri"/>
        </w:rPr>
        <w:t xml:space="preserve">, e-mail: </w:t>
      </w:r>
      <w:hyperlink r:id="rId2">
        <w:r>
          <w:rPr>
            <w:rStyle w:val="Hyperlink"/>
            <w:rFonts w:cs="Calibri"/>
          </w:rPr>
          <w:t>gestao.contratos@engemileng.com</w:t>
        </w:r>
      </w:hyperlink>
      <w:r>
        <w:rPr>
          <w:rFonts w:cs="Calibri"/>
        </w:rPr>
        <w:t>, por meio do seu representante legal, o Sr.</w:t>
      </w:r>
      <w:r>
        <w:rPr/>
        <w:t xml:space="preserve"> </w:t>
      </w:r>
      <w:r>
        <w:rPr>
          <w:b/>
          <w:bCs/>
        </w:rPr>
        <w:t>{{RESPONSAVEL}}</w:t>
      </w:r>
      <w:r>
        <w:rPr>
          <w:rFonts w:cs="Calibri"/>
          <w:b/>
        </w:rPr>
        <w:t xml:space="preserve">, </w:t>
      </w:r>
      <w:r>
        <w:rPr>
          <w:rFonts w:cs="Calibri"/>
        </w:rPr>
        <w:t xml:space="preserve">portador do documento de identificação </w:t>
      </w:r>
      <w:r>
        <w:rPr>
          <w:b/>
          <w:bCs/>
        </w:rPr>
        <w:t>{{DADOS}}</w:t>
      </w:r>
      <w:r>
        <w:rPr/>
        <w:t>.</w:t>
      </w:r>
    </w:p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cs="Calibri"/>
          <w:b/>
        </w:rPr>
      </w:pPr>
      <w:r>
        <w:rPr>
          <w:rFonts w:cs="Calibri"/>
          <w:b/>
        </w:rPr>
        <w:t>OUTORGADO:</w:t>
      </w:r>
    </w:p>
    <w:p>
      <w:pPr>
        <w:pStyle w:val="Normal"/>
        <w:spacing w:lineRule="auto" w:line="360" w:before="0" w:after="0"/>
        <w:jc w:val="both"/>
        <w:rPr>
          <w:rFonts w:cs="Calibri"/>
        </w:rPr>
      </w:pPr>
      <w:r>
        <w:rPr>
          <w:rFonts w:cs="Calibri"/>
          <w:b/>
        </w:rPr>
        <w:t>{{NOME}},</w:t>
      </w:r>
      <w:r>
        <w:rPr>
          <w:rFonts w:cs="Calibri"/>
        </w:rPr>
        <w:t xml:space="preserve"> {{PREENCHIMENTO}}</w:t>
      </w:r>
    </w:p>
    <w:p>
      <w:pPr>
        <w:pStyle w:val="Normal"/>
        <w:spacing w:lineRule="auto" w:line="360" w:before="0" w:after="0"/>
        <w:jc w:val="both"/>
        <w:rPr>
          <w:rFonts w:cs="Calibri"/>
        </w:rPr>
      </w:pPr>
      <w:r>
        <w:rPr>
          <w:rFonts w:cs="Calibri"/>
        </w:rPr>
      </w:r>
    </w:p>
    <w:p>
      <w:pPr>
        <w:pStyle w:val="Normal"/>
        <w:spacing w:lineRule="auto" w:line="360" w:before="0" w:after="0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PODERES CONFERIDOS:</w:t>
      </w:r>
    </w:p>
    <w:p>
      <w:pPr>
        <w:pStyle w:val="Normal"/>
        <w:spacing w:lineRule="auto" w:line="360" w:before="0" w:after="0"/>
        <w:jc w:val="both"/>
        <w:rPr>
          <w:rFonts w:cs="Calibri"/>
        </w:rPr>
      </w:pPr>
      <w:r>
        <w:rPr>
          <w:rFonts w:cs="Calibri"/>
        </w:rPr>
        <w:t>{{PODERES}}</w:t>
      </w:r>
    </w:p>
    <w:p>
      <w:pPr>
        <w:pStyle w:val="Normal"/>
        <w:spacing w:lineRule="auto" w:line="360" w:before="0" w:after="0"/>
        <w:jc w:val="both"/>
        <w:rPr>
          <w:rFonts w:cs="Calibri"/>
          <w:bCs/>
        </w:rPr>
      </w:pPr>
      <w:r>
        <w:rPr>
          <w:rFonts w:cs="Calibri"/>
          <w:bCs/>
        </w:rPr>
      </w:r>
    </w:p>
    <w:p>
      <w:pPr>
        <w:pStyle w:val="Normal"/>
        <w:spacing w:lineRule="auto" w:line="360" w:before="0" w:after="0"/>
        <w:jc w:val="both"/>
        <w:rPr>
          <w:b/>
          <w:bCs/>
        </w:rPr>
      </w:pPr>
      <w:r>
        <w:rPr>
          <w:b/>
          <w:bCs/>
        </w:rPr>
        <w:t>VALIDADE:</w:t>
      </w:r>
    </w:p>
    <w:p>
      <w:pPr>
        <w:pStyle w:val="Normal"/>
        <w:spacing w:lineRule="auto" w:line="360" w:before="0" w:after="0"/>
        <w:jc w:val="both"/>
        <w:rPr/>
      </w:pPr>
      <w:r>
        <w:rPr/>
        <w:t xml:space="preserve">O prazo de validade é de {{VALIDADE}} </w:t>
      </w:r>
      <w:r>
        <w:rPr>
          <w:b/>
          <w:bCs/>
        </w:rPr>
        <w:t xml:space="preserve">({{VALIDADE_EXTENSO}}) </w:t>
      </w:r>
      <w:r>
        <w:rPr/>
        <w:t>{{VALIDADE_DMA}}, contados da data de sua assinatura. O presente instrumento poderá ser revogado, total ou parcialmente, a qualquer tempo, por ato exclusivo da Outorgante, mediante comunicação formal ao Outorgado, independentemente de justificativa.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/>
        <w:t>Atenciosamente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tbl>
      <w:tblPr>
        <w:tblStyle w:val="Tabelacomgrade"/>
        <w:tblpPr w:vertAnchor="text" w:horzAnchor="margin" w:tblpXSpec="center" w:leftFromText="141" w:rightFromText="141" w:tblpY="77"/>
        <w:tblW w:w="921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214"/>
      </w:tblGrid>
      <w:tr>
        <w:trPr/>
        <w:tc>
          <w:tcPr>
            <w:tcW w:w="9214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>
              <w:rPr>
                <w:rFonts w:eastAsia="Times New Roman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ENGEMIL ENGENHARIA, EMPREEENDIMENTOS, MANUTENÇÃO E INSTALAÇÕES LTDA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val="pt-BR" w:eastAsia="pt-BR" w:bidi="ar-SA"/>
              </w:rPr>
              <w:t>{{RESPONSAVEL}}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pt-BR" w:eastAsia="pt-BR" w:bidi="ar-SA"/>
              </w:rPr>
              <w:t>{{DADOS}}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pt-BR" w:eastAsia="pt-BR" w:bidi="ar-SA"/>
              </w:rPr>
              <w:t>{{CARGO}}</w:t>
            </w:r>
          </w:p>
        </w:tc>
      </w:tr>
    </w:tbl>
    <w:p>
      <w:pPr>
        <w:pStyle w:val="Normal"/>
        <w:spacing w:lineRule="auto" w:line="360" w:before="0" w:after="0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998" w:right="1021" w:gutter="0" w:header="709" w:top="1985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-31750</wp:posOffset>
          </wp:positionH>
          <wp:positionV relativeFrom="paragraph">
            <wp:posOffset>-111125</wp:posOffset>
          </wp:positionV>
          <wp:extent cx="9181465" cy="687070"/>
          <wp:effectExtent l="0" t="0" r="0" b="0"/>
          <wp:wrapNone/>
          <wp:docPr id="15" name="Imagem 145495708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1454957084" descr="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81465" cy="687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10" behindDoc="1" locked="0" layoutInCell="0" allowOverlap="1" wp14:anchorId="3DC9F8BE">
              <wp:simplePos x="0" y="0"/>
              <wp:positionH relativeFrom="margin">
                <wp:align>center</wp:align>
              </wp:positionH>
              <wp:positionV relativeFrom="paragraph">
                <wp:posOffset>-18415</wp:posOffset>
              </wp:positionV>
              <wp:extent cx="4845050" cy="470535"/>
              <wp:effectExtent l="0" t="0" r="0" b="5715"/>
              <wp:wrapNone/>
              <wp:docPr id="16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4880" cy="47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CRS 503, BLOCO “B”, LOJA ‘05”, PARTE SUPERIOR “A” – BRASÍLIA/DF – CEP: 70.331-520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(61) 3248-2876 / 3248-5919 / 3248-3410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gestao.contratos@engemileng.com  /  https://engemil.com.br/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.4pt;margin-top:-1.45pt;width:381.45pt;height:37pt;mso-wrap-style:square;v-text-anchor:top;mso-position-horizontal:center;mso-position-horizontal-relative:margin" wp14:anchorId="3DC9F8B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CRS 503, BLOCO “B”, LOJA ‘05”, PARTE SUPERIOR “A” – BRASÍLIA/DF – CEP: 70.331-520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(61) 3248-2876 / 3248-5919 / 3248-3410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gestao.contratos@engemileng.com  /  https://engemil.com.br/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-31750</wp:posOffset>
          </wp:positionH>
          <wp:positionV relativeFrom="paragraph">
            <wp:posOffset>-111125</wp:posOffset>
          </wp:positionV>
          <wp:extent cx="9181465" cy="687070"/>
          <wp:effectExtent l="0" t="0" r="0" b="0"/>
          <wp:wrapNone/>
          <wp:docPr id="17" name="Imagem 145495708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m 1454957084" descr="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81465" cy="687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10" behindDoc="1" locked="0" layoutInCell="0" allowOverlap="1" wp14:anchorId="3DC9F8BE">
              <wp:simplePos x="0" y="0"/>
              <wp:positionH relativeFrom="margin">
                <wp:align>center</wp:align>
              </wp:positionH>
              <wp:positionV relativeFrom="paragraph">
                <wp:posOffset>-18415</wp:posOffset>
              </wp:positionV>
              <wp:extent cx="4845050" cy="470535"/>
              <wp:effectExtent l="0" t="0" r="0" b="5715"/>
              <wp:wrapNone/>
              <wp:docPr id="18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4880" cy="47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CRS 503, BLOCO “B”, LOJA ‘05”, PARTE SUPERIOR “A” – BRASÍLIA/DF – CEP: 70.331-520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(61) 3248-2876 / 3248-5919 / 3248-3410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gestao.contratos@engemileng.com  /  https://engemil.com.br/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.4pt;margin-top:-1.45pt;width:381.45pt;height:37pt;mso-wrap-style:square;v-text-anchor:top;mso-position-horizontal:center;mso-position-horizontal-relative:margin" wp14:anchorId="3DC9F8B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CRS 503, BLOCO “B”, LOJA ‘05”, PARTE SUPERIOR “A” – BRASÍLIA/DF – CEP: 70.331-520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(61) 3248-2876 / 3248-5919 / 3248-3410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gestao.contratos@engemileng.com  /  https://engemil.com.br/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5158105</wp:posOffset>
          </wp:positionH>
          <wp:positionV relativeFrom="paragraph">
            <wp:posOffset>-208915</wp:posOffset>
          </wp:positionV>
          <wp:extent cx="973455" cy="493395"/>
          <wp:effectExtent l="0" t="0" r="0" b="0"/>
          <wp:wrapNone/>
          <wp:docPr id="1" name="Imagem 173761804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73761804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3455" cy="493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ge">
            <wp:align>center</wp:align>
          </wp:positionV>
          <wp:extent cx="7355205" cy="6179820"/>
          <wp:effectExtent l="0" t="0" r="0" b="0"/>
          <wp:wrapNone/>
          <wp:docPr id="2" name="Imagem 1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Íco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55205" cy="6179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5" behindDoc="1" locked="0" layoutInCell="0" allowOverlap="1" wp14:anchorId="252E4DF3">
              <wp:simplePos x="0" y="0"/>
              <wp:positionH relativeFrom="margin">
                <wp:align>left</wp:align>
              </wp:positionH>
              <wp:positionV relativeFrom="paragraph">
                <wp:posOffset>-113665</wp:posOffset>
              </wp:positionV>
              <wp:extent cx="2363470" cy="699135"/>
              <wp:effectExtent l="0" t="0" r="0" b="5715"/>
              <wp:wrapNone/>
              <wp:docPr id="3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3400" cy="699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>C.C.:</w:t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{{CENTRO_CUSTO}}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DATA: </w:t>
                          </w:r>
                          <w:r>
                            <w:rPr>
                              <w:rFonts w:cs="Calibri" w:ascii="Calibri" w:hAnsi="Calibri"/>
                            </w:rPr>
                            <w:t>{{DATA}}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REF.: </w:t>
                          </w:r>
                          <w:r>
                            <w:rPr>
                              <w:rFonts w:cs="Calibri" w:ascii="Calibri" w:hAnsi="Calibri"/>
                            </w:rPr>
                            <w:t>ATIVIDADE ADMINISTRATIVA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-8.95pt;width:186.05pt;height:55pt;mso-wrap-style:square;v-text-anchor:top;mso-position-horizontal:left;mso-position-horizontal-relative:margin" wp14:anchorId="252E4DF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>C.C.:</w:t>
                    </w:r>
                    <w:r>
                      <w:rPr>
                        <w:rFonts w:cs="Calibri" w:ascii="Calibri" w:hAnsi="Calibri"/>
                      </w:rPr>
                      <w:t xml:space="preserve"> {{CENTRO_CUSTO}}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DATA: </w:t>
                    </w:r>
                    <w:r>
                      <w:rPr>
                        <w:rFonts w:cs="Calibri" w:ascii="Calibri" w:hAnsi="Calibri"/>
                      </w:rPr>
                      <w:t>{{DATA}}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REF.: </w:t>
                    </w:r>
                    <w:r>
                      <w:rPr>
                        <w:rFonts w:cs="Calibri" w:ascii="Calibri" w:hAnsi="Calibri"/>
                      </w:rPr>
                      <w:t>ATIVIDADE ADMINISTRATIVA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27305" distL="0" distR="15875" simplePos="0" relativeHeight="7" behindDoc="1" locked="0" layoutInCell="0" allowOverlap="1" wp14:anchorId="40A62662">
              <wp:simplePos x="0" y="0"/>
              <wp:positionH relativeFrom="margin">
                <wp:align>left</wp:align>
              </wp:positionH>
              <wp:positionV relativeFrom="paragraph">
                <wp:posOffset>-173990</wp:posOffset>
              </wp:positionV>
              <wp:extent cx="6270625" cy="696595"/>
              <wp:effectExtent l="635" t="3810" r="0" b="3175"/>
              <wp:wrapNone/>
              <wp:docPr id="4" name="Conector: Angulad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6270480" cy="696600"/>
                      </a:xfrm>
                      <a:prstGeom prst="bentConnector3">
                        <a:avLst>
                          <a:gd name="adj1" fmla="val 19810"/>
                        </a:avLst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4" coordsize="21600,21600" o:spt="34" adj="10800" path="m,l@0,l@0,21600l21600,21600nfe">
              <v:stroke joinstyle="miter"/>
              <v:formulas>
                <v:f eqn="val #0"/>
              </v:formulas>
              <v:path gradientshapeok="t" o:connecttype="rect" textboxrect="0,0,21600,21600"/>
              <v:handles>
                <v:h position="@0,10800"/>
              </v:handles>
            </v:shapetype>
            <v:shape id="shape_0" stroked="t" o:allowincell="f" style="position:absolute;margin-left:0pt;margin-top:-13.75pt;width:493.7pt;height:54.8pt;flip:xy;mso-wrap-style:none;v-text-anchor:middle;mso-position-horizontal:left;mso-position-horizontal-relative:margin" wp14:anchorId="40A62662" type="_x0000_t34" path="m0,0l-2147483647,0l-2147483647,-2147483644l-2147483645,-2147483644e">
              <v:fill o:detectmouseclick="t" on="false"/>
              <v:stroke color="black" weight="6480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1D45B077">
              <wp:simplePos x="0" y="0"/>
              <wp:positionH relativeFrom="margin">
                <wp:posOffset>2393950</wp:posOffset>
              </wp:positionH>
              <wp:positionV relativeFrom="paragraph">
                <wp:posOffset>-96520</wp:posOffset>
              </wp:positionV>
              <wp:extent cx="2567940" cy="611505"/>
              <wp:effectExtent l="0" t="0" r="0" b="0"/>
              <wp:wrapNone/>
              <wp:docPr id="5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7880" cy="611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4"/>
                              <w:szCs w:val="24"/>
                            </w:rPr>
                            <w:t>PROCURAÇÃO</w:t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88.5pt;margin-top:-7.6pt;width:202.15pt;height:48.1pt;mso-wrap-style:square;v-text-anchor:middle;mso-position-horizontal-relative:margin" wp14:anchorId="1D45B077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sz w:val="24"/>
                        <w:szCs w:val="24"/>
                      </w:rPr>
                      <w:t>PROCURAÇÃO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C1C492B">
              <wp:simplePos x="0" y="0"/>
              <wp:positionH relativeFrom="margin">
                <wp:posOffset>5106035</wp:posOffset>
              </wp:positionH>
              <wp:positionV relativeFrom="paragraph">
                <wp:posOffset>298450</wp:posOffset>
              </wp:positionV>
              <wp:extent cx="1115060" cy="274955"/>
              <wp:effectExtent l="0" t="0" r="0" b="0"/>
              <wp:wrapNone/>
              <wp:docPr id="6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4920" cy="275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</w:rPr>
                            <w:t xml:space="preserve">Página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PAGE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de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NUMPAGES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2.05pt;margin-top:23.5pt;width:87.75pt;height:21.6pt;mso-wrap-style:square;v-text-anchor:top;mso-position-horizontal-relative:margin" wp14:anchorId="3C1C492B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</w:rPr>
                      <w:t xml:space="preserve">Página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PAGE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  <w:r>
                      <w:rPr>
                        <w:rFonts w:cs="Calibri" w:ascii="Calibri" w:hAnsi="Calibri"/>
                      </w:rPr>
                      <w:t xml:space="preserve"> de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NUMPAGES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33020" distL="0" distR="34290" simplePos="0" relativeHeight="14" behindDoc="1" locked="0" layoutInCell="1" allowOverlap="1" wp14:anchorId="52944919">
              <wp:simplePos x="0" y="0"/>
              <wp:positionH relativeFrom="column">
                <wp:posOffset>2297430</wp:posOffset>
              </wp:positionH>
              <wp:positionV relativeFrom="paragraph">
                <wp:posOffset>-71755</wp:posOffset>
              </wp:positionV>
              <wp:extent cx="7620" cy="633730"/>
              <wp:effectExtent l="3175" t="0" r="3175" b="0"/>
              <wp:wrapNone/>
              <wp:docPr id="7" name="Conector re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" cy="63360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0.9pt,-5.65pt" to="181.45pt,44.2pt" stroked="t" o:allowincell="f" style="position:absolute" wp14:anchorId="52944919">
              <v:stroke color="black" weight="6480" dashstyle="shortdash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5158105</wp:posOffset>
          </wp:positionH>
          <wp:positionV relativeFrom="paragraph">
            <wp:posOffset>-208915</wp:posOffset>
          </wp:positionV>
          <wp:extent cx="973455" cy="493395"/>
          <wp:effectExtent l="0" t="0" r="0" b="0"/>
          <wp:wrapNone/>
          <wp:docPr id="8" name="Imagem 173761804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173761804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3455" cy="493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ge">
            <wp:align>center</wp:align>
          </wp:positionV>
          <wp:extent cx="7355205" cy="6179820"/>
          <wp:effectExtent l="0" t="0" r="0" b="0"/>
          <wp:wrapNone/>
          <wp:docPr id="9" name="Imagem 1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1" descr="Íco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55205" cy="6179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5" behindDoc="1" locked="0" layoutInCell="0" allowOverlap="1" wp14:anchorId="252E4DF3">
              <wp:simplePos x="0" y="0"/>
              <wp:positionH relativeFrom="margin">
                <wp:align>left</wp:align>
              </wp:positionH>
              <wp:positionV relativeFrom="paragraph">
                <wp:posOffset>-113665</wp:posOffset>
              </wp:positionV>
              <wp:extent cx="2363470" cy="699135"/>
              <wp:effectExtent l="0" t="0" r="0" b="5715"/>
              <wp:wrapNone/>
              <wp:docPr id="10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3400" cy="699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>C.C.:</w:t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{{CENTRO_CUSTO}}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DATA: </w:t>
                          </w:r>
                          <w:r>
                            <w:rPr>
                              <w:rFonts w:cs="Calibri" w:ascii="Calibri" w:hAnsi="Calibri"/>
                            </w:rPr>
                            <w:t>{{DATA}}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REF.: </w:t>
                          </w:r>
                          <w:r>
                            <w:rPr>
                              <w:rFonts w:cs="Calibri" w:ascii="Calibri" w:hAnsi="Calibri"/>
                            </w:rPr>
                            <w:t>ATIVIDADE ADMINISTRATIVA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-8.95pt;width:186.05pt;height:55pt;mso-wrap-style:square;v-text-anchor:top;mso-position-horizontal:left;mso-position-horizontal-relative:margin" wp14:anchorId="252E4DF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>C.C.:</w:t>
                    </w:r>
                    <w:r>
                      <w:rPr>
                        <w:rFonts w:cs="Calibri" w:ascii="Calibri" w:hAnsi="Calibri"/>
                      </w:rPr>
                      <w:t xml:space="preserve"> {{CENTRO_CUSTO}}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DATA: </w:t>
                    </w:r>
                    <w:r>
                      <w:rPr>
                        <w:rFonts w:cs="Calibri" w:ascii="Calibri" w:hAnsi="Calibri"/>
                      </w:rPr>
                      <w:t>{{DATA}}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REF.: </w:t>
                    </w:r>
                    <w:r>
                      <w:rPr>
                        <w:rFonts w:cs="Calibri" w:ascii="Calibri" w:hAnsi="Calibri"/>
                      </w:rPr>
                      <w:t>ATIVIDADE ADMINISTRATIVA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27305" distL="0" distR="15875" simplePos="0" relativeHeight="7" behindDoc="1" locked="0" layoutInCell="0" allowOverlap="1" wp14:anchorId="40A62662">
              <wp:simplePos x="0" y="0"/>
              <wp:positionH relativeFrom="margin">
                <wp:align>left</wp:align>
              </wp:positionH>
              <wp:positionV relativeFrom="paragraph">
                <wp:posOffset>-173990</wp:posOffset>
              </wp:positionV>
              <wp:extent cx="6270625" cy="696595"/>
              <wp:effectExtent l="635" t="3810" r="0" b="3175"/>
              <wp:wrapNone/>
              <wp:docPr id="11" name="Conector: Angulad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6270480" cy="696600"/>
                      </a:xfrm>
                      <a:prstGeom prst="bentConnector3">
                        <a:avLst>
                          <a:gd name="adj1" fmla="val 19810"/>
                        </a:avLst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pt;margin-top:-13.75pt;width:493.7pt;height:54.8pt;flip:xy;mso-wrap-style:none;v-text-anchor:middle;mso-position-horizontal:left;mso-position-horizontal-relative:margin" wp14:anchorId="40A62662" type="_x0000_t34" path="m0,0l-2147483647,0l-2147483647,-2147483644l-2147483645,-2147483644e">
              <v:fill o:detectmouseclick="t" on="false"/>
              <v:stroke color="black" weight="6480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1D45B077">
              <wp:simplePos x="0" y="0"/>
              <wp:positionH relativeFrom="margin">
                <wp:posOffset>2393950</wp:posOffset>
              </wp:positionH>
              <wp:positionV relativeFrom="paragraph">
                <wp:posOffset>-96520</wp:posOffset>
              </wp:positionV>
              <wp:extent cx="2567940" cy="611505"/>
              <wp:effectExtent l="0" t="0" r="0" b="0"/>
              <wp:wrapNone/>
              <wp:docPr id="12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7880" cy="611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4"/>
                              <w:szCs w:val="24"/>
                            </w:rPr>
                            <w:t>PROCURAÇÃO</w:t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88.5pt;margin-top:-7.6pt;width:202.15pt;height:48.1pt;mso-wrap-style:square;v-text-anchor:middle;mso-position-horizontal-relative:margin" wp14:anchorId="1D45B077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sz w:val="24"/>
                        <w:szCs w:val="24"/>
                      </w:rPr>
                      <w:t>PROCURAÇÃO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C1C492B">
              <wp:simplePos x="0" y="0"/>
              <wp:positionH relativeFrom="margin">
                <wp:posOffset>5106035</wp:posOffset>
              </wp:positionH>
              <wp:positionV relativeFrom="paragraph">
                <wp:posOffset>298450</wp:posOffset>
              </wp:positionV>
              <wp:extent cx="1115060" cy="274955"/>
              <wp:effectExtent l="0" t="0" r="0" b="0"/>
              <wp:wrapNone/>
              <wp:docPr id="13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4920" cy="275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</w:rPr>
                            <w:t xml:space="preserve">Página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PAGE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de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NUMPAGES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2.05pt;margin-top:23.5pt;width:87.75pt;height:21.6pt;mso-wrap-style:square;v-text-anchor:top;mso-position-horizontal-relative:margin" wp14:anchorId="3C1C492B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</w:rPr>
                      <w:t xml:space="preserve">Página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PAGE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  <w:r>
                      <w:rPr>
                        <w:rFonts w:cs="Calibri" w:ascii="Calibri" w:hAnsi="Calibri"/>
                      </w:rPr>
                      <w:t xml:space="preserve"> de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NUMPAGES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33020" distL="0" distR="34290" simplePos="0" relativeHeight="14" behindDoc="1" locked="0" layoutInCell="1" allowOverlap="1" wp14:anchorId="52944919">
              <wp:simplePos x="0" y="0"/>
              <wp:positionH relativeFrom="column">
                <wp:posOffset>2297430</wp:posOffset>
              </wp:positionH>
              <wp:positionV relativeFrom="paragraph">
                <wp:posOffset>-71755</wp:posOffset>
              </wp:positionV>
              <wp:extent cx="7620" cy="633730"/>
              <wp:effectExtent l="3175" t="0" r="3175" b="0"/>
              <wp:wrapNone/>
              <wp:docPr id="14" name="Conector re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" cy="63360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0.9pt,-5.65pt" to="181.45pt,44.2pt" stroked="t" o:allowincell="f" style="position:absolute" wp14:anchorId="52944919">
              <v:stroke color="black" weight="6480" dashstyle="shortdash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5fe0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9793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9793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9793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9793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9793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9793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9793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9793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9793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har" w:customStyle="1">
    <w:name w:val="Título 1 Char"/>
    <w:basedOn w:val="DefaultParagraphFont"/>
    <w:link w:val="Heading1"/>
    <w:uiPriority w:val="9"/>
    <w:rsid w:val="0039793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rsid w:val="0039793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rsid w:val="0039793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rsid w:val="0039793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link w:val="Heading5"/>
    <w:uiPriority w:val="9"/>
    <w:semiHidden/>
    <w:rsid w:val="0039793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link w:val="Heading6"/>
    <w:uiPriority w:val="9"/>
    <w:semiHidden/>
    <w:rsid w:val="0039793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rsid w:val="0039793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rsid w:val="0039793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rsid w:val="0039793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rsid w:val="0039793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rsid w:val="0039793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rsid w:val="0039793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9793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rsid w:val="0039793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9793e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rsid w:val="0039793e"/>
    <w:rPr/>
  </w:style>
  <w:style w:type="character" w:styleId="RodapChar" w:customStyle="1">
    <w:name w:val="Rodapé Char"/>
    <w:basedOn w:val="DefaultParagraphFont"/>
    <w:link w:val="Footer"/>
    <w:uiPriority w:val="99"/>
    <w:rsid w:val="0039793e"/>
    <w:rPr/>
  </w:style>
  <w:style w:type="character" w:styleId="Hyperlink">
    <w:name w:val="Hyperlink"/>
    <w:uiPriority w:val="99"/>
    <w:unhideWhenUsed/>
    <w:rsid w:val="006529ca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39793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39793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9793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9793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97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9793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39793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cf5fe0"/>
    <w:pPr>
      <w:spacing w:after="0" w:line="240" w:lineRule="auto"/>
    </w:pPr>
    <w:rPr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estao.contratos@engemileng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MODELO_PROCURACAO_ENGEMIL-2026</Template>
  <TotalTime>13</TotalTime>
  <Application>LibreOfficeDev/26.8.0.0.alpha0$Linux_X86_64 LibreOffice_project/2c87e51eeaa2b413ff4ae097b2705eea1995d8e5</Application>
  <AppVersion>15.0000</AppVersion>
  <Pages>1</Pages>
  <Words>124</Words>
  <Characters>943</Characters>
  <CharactersWithSpaces>1049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2026-06-10T14:49:00Z</dcterms:created>
  <dc:creator>PC-RESERVA2</dc:creator>
  <dc:description/>
  <dc:language>en-US</dc:language>
  <cp:lastModifiedBy>Rodrigo de Sousa da Silva</cp:lastModifiedBy>
  <dcterms:modified xsi:type="dcterms:W3CDTF">2026-06-10T16:29:00Z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